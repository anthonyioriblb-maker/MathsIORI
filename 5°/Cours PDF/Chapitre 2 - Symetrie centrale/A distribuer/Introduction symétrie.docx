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2419" w14:textId="0B94F710" w:rsidR="00623655" w:rsidRPr="00623655" w:rsidRDefault="00623655" w:rsidP="00623655">
      <w:pPr>
        <w:pStyle w:val="Paragraphecour"/>
        <w:jc w:val="center"/>
        <w:rPr>
          <w:b/>
          <w:bCs/>
          <w:sz w:val="32"/>
          <w:szCs w:val="32"/>
        </w:rPr>
      </w:pPr>
      <w:r w:rsidRPr="00623655">
        <w:rPr>
          <w:b/>
          <w:bCs/>
          <w:sz w:val="32"/>
          <w:szCs w:val="32"/>
        </w:rPr>
        <w:t>Sym</w:t>
      </w:r>
      <w:r>
        <w:rPr>
          <w:b/>
          <w:bCs/>
          <w:sz w:val="32"/>
          <w:szCs w:val="32"/>
        </w:rPr>
        <w:t>é</w:t>
      </w:r>
      <w:r w:rsidRPr="00623655">
        <w:rPr>
          <w:b/>
          <w:bCs/>
          <w:sz w:val="32"/>
          <w:szCs w:val="32"/>
        </w:rPr>
        <w:t>trie centrale</w:t>
      </w:r>
    </w:p>
    <w:p w14:paraId="4A133F66" w14:textId="23133A34" w:rsidR="000F16DC" w:rsidRPr="00623655" w:rsidRDefault="00623655" w:rsidP="00623655">
      <w:pPr>
        <w:pStyle w:val="Paragraphecou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Partie 1 : </w:t>
      </w:r>
      <w:r w:rsidR="00A13B62" w:rsidRPr="00623655">
        <w:rPr>
          <w:sz w:val="28"/>
          <w:szCs w:val="28"/>
          <w:u w:val="single"/>
        </w:rPr>
        <w:t>Carte à jouer</w:t>
      </w:r>
    </w:p>
    <w:p w14:paraId="5F74007F" w14:textId="076DDB74" w:rsidR="00A13B62" w:rsidRPr="001C0DAC" w:rsidRDefault="00623655" w:rsidP="001C0DAC">
      <w:pPr>
        <w:pStyle w:val="Paragraphecour"/>
        <w:jc w:val="center"/>
        <w:rPr>
          <w:sz w:val="28"/>
          <w:szCs w:val="28"/>
        </w:rPr>
      </w:pPr>
      <w:r w:rsidRPr="001C0DAC">
        <w:rPr>
          <w:noProof/>
          <w:sz w:val="28"/>
          <w:szCs w:val="28"/>
          <w:lang w:eastAsia="fr-FR" w:bidi="ar-SA"/>
        </w:rPr>
        <w:drawing>
          <wp:anchor distT="0" distB="0" distL="114300" distR="114300" simplePos="0" relativeHeight="251658240" behindDoc="0" locked="0" layoutInCell="1" allowOverlap="1" wp14:anchorId="0B37C139" wp14:editId="1DD87826">
            <wp:simplePos x="0" y="0"/>
            <wp:positionH relativeFrom="column">
              <wp:posOffset>757555</wp:posOffset>
            </wp:positionH>
            <wp:positionV relativeFrom="paragraph">
              <wp:posOffset>236855</wp:posOffset>
            </wp:positionV>
            <wp:extent cx="1428750" cy="2066925"/>
            <wp:effectExtent l="0" t="0" r="0" b="9525"/>
            <wp:wrapSquare wrapText="bothSides"/>
            <wp:docPr id="1" name="Image 1" descr="E:\Données\vallet carrea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nnées\vallet carrea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37BC7" wp14:editId="26DD9637">
                <wp:simplePos x="0" y="0"/>
                <wp:positionH relativeFrom="column">
                  <wp:posOffset>2332990</wp:posOffset>
                </wp:positionH>
                <wp:positionV relativeFrom="paragraph">
                  <wp:posOffset>481965</wp:posOffset>
                </wp:positionV>
                <wp:extent cx="352425" cy="1419225"/>
                <wp:effectExtent l="19050" t="0" r="28575" b="47625"/>
                <wp:wrapSquare wrapText="bothSides"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419225"/>
                        </a:xfrm>
                        <a:prstGeom prst="curvedLeftArrow">
                          <a:avLst>
                            <a:gd name="adj1" fmla="val 80541"/>
                            <a:gd name="adj2" fmla="val 161081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F6F8F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utoShape 2" o:spid="_x0000_s1026" type="#_x0000_t103" style="position:absolute;margin-left:183.7pt;margin-top:37.95pt;width:27.75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">
                <w10:wrap type="square"/>
              </v:shape>
            </w:pict>
          </mc:Fallback>
        </mc:AlternateContent>
      </w:r>
      <w:r>
        <w:rPr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6595B5" wp14:editId="45BE0BF5">
                <wp:simplePos x="0" y="0"/>
                <wp:positionH relativeFrom="column">
                  <wp:posOffset>273050</wp:posOffset>
                </wp:positionH>
                <wp:positionV relativeFrom="paragraph">
                  <wp:posOffset>443230</wp:posOffset>
                </wp:positionV>
                <wp:extent cx="352425" cy="1419225"/>
                <wp:effectExtent l="0" t="19050" r="47625" b="28575"/>
                <wp:wrapSquare wrapText="bothSides"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52425" cy="1419225"/>
                        </a:xfrm>
                        <a:prstGeom prst="curvedLeftArrow">
                          <a:avLst>
                            <a:gd name="adj1" fmla="val 80541"/>
                            <a:gd name="adj2" fmla="val 161081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35427" id="AutoShape 3" o:spid="_x0000_s1026" type="#_x0000_t103" style="position:absolute;margin-left:21.5pt;margin-top:34.9pt;width:27.75pt;height:111.7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">
                <w10:wrap type="square"/>
              </v:shape>
            </w:pict>
          </mc:Fallback>
        </mc:AlternateContent>
      </w:r>
    </w:p>
    <w:p w14:paraId="0043FD2E" w14:textId="369EEE2A" w:rsidR="00A13B62" w:rsidRPr="001C0DAC" w:rsidRDefault="00A13B62" w:rsidP="001C0DAC">
      <w:pPr>
        <w:pStyle w:val="Paragraphecour"/>
        <w:jc w:val="center"/>
        <w:rPr>
          <w:sz w:val="28"/>
          <w:szCs w:val="28"/>
        </w:rPr>
      </w:pPr>
    </w:p>
    <w:p w14:paraId="4B54768C" w14:textId="77777777" w:rsidR="00A13B62" w:rsidRPr="001C0DAC" w:rsidRDefault="00A13B62" w:rsidP="001C0DAC">
      <w:pPr>
        <w:pStyle w:val="Paragraphecour"/>
        <w:jc w:val="center"/>
        <w:rPr>
          <w:sz w:val="28"/>
          <w:szCs w:val="28"/>
        </w:rPr>
      </w:pPr>
    </w:p>
    <w:p w14:paraId="0254B27B" w14:textId="77777777" w:rsidR="00A13B62" w:rsidRPr="001C0DAC" w:rsidRDefault="00A13B62" w:rsidP="001C0DAC">
      <w:pPr>
        <w:pStyle w:val="Paragraphecour"/>
        <w:numPr>
          <w:ilvl w:val="0"/>
          <w:numId w:val="9"/>
        </w:numPr>
        <w:tabs>
          <w:tab w:val="left" w:pos="0"/>
        </w:tabs>
        <w:rPr>
          <w:sz w:val="28"/>
          <w:szCs w:val="28"/>
        </w:rPr>
      </w:pPr>
      <w:r w:rsidRPr="001C0DAC">
        <w:rPr>
          <w:sz w:val="28"/>
          <w:szCs w:val="28"/>
        </w:rPr>
        <w:t>Peut-on  superposer le corps et la tête par pliage ?</w:t>
      </w:r>
    </w:p>
    <w:p w14:paraId="064FBD7A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3C24ABEB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65E4227D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7C0BF4F1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71C0B217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087D15F8" w14:textId="77777777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  <w:r w:rsidRPr="001C0DAC">
        <w:rPr>
          <w:sz w:val="28"/>
          <w:szCs w:val="28"/>
        </w:rPr>
        <w:t>2) Retourner la carte comme indique les flèche</w:t>
      </w:r>
      <w:r w:rsidR="009C70FE" w:rsidRPr="001C0DAC">
        <w:rPr>
          <w:sz w:val="28"/>
          <w:szCs w:val="28"/>
        </w:rPr>
        <w:t xml:space="preserve">s. </w:t>
      </w:r>
      <w:r w:rsidRPr="001C0DAC">
        <w:rPr>
          <w:sz w:val="28"/>
          <w:szCs w:val="28"/>
        </w:rPr>
        <w:t>Que remarque-t-on ?</w:t>
      </w:r>
      <w:r w:rsidRPr="001C0DAC">
        <w:rPr>
          <w:sz w:val="28"/>
          <w:szCs w:val="28"/>
        </w:rPr>
        <w:tab/>
      </w:r>
    </w:p>
    <w:p w14:paraId="41C07714" w14:textId="77777777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0FA505A6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48D65A71" w14:textId="77777777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6258702C" w14:textId="77777777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75D440FE" w14:textId="77777777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6ACE3786" w14:textId="59B50C96" w:rsidR="00A13B62" w:rsidRPr="001C0DAC" w:rsidRDefault="00A13B62" w:rsidP="001C0DAC">
      <w:pPr>
        <w:pStyle w:val="Paragraphecour"/>
        <w:tabs>
          <w:tab w:val="left" w:pos="3402"/>
        </w:tabs>
        <w:rPr>
          <w:sz w:val="28"/>
          <w:szCs w:val="28"/>
        </w:rPr>
      </w:pPr>
      <w:r w:rsidRPr="001C0DAC">
        <w:rPr>
          <w:sz w:val="28"/>
          <w:szCs w:val="28"/>
        </w:rPr>
        <w:t>Voici un schéma</w:t>
      </w:r>
      <w:r w:rsidR="007B7505" w:rsidRPr="001C0DAC">
        <w:rPr>
          <w:sz w:val="28"/>
          <w:szCs w:val="28"/>
        </w:rPr>
        <w:t xml:space="preserve"> simplifié</w:t>
      </w:r>
      <w:r w:rsidRPr="001C0DAC">
        <w:rPr>
          <w:sz w:val="28"/>
          <w:szCs w:val="28"/>
        </w:rPr>
        <w:t xml:space="preserve"> représentant la carte ci</w:t>
      </w:r>
      <w:r w:rsidR="007B7505" w:rsidRPr="001C0DAC">
        <w:rPr>
          <w:sz w:val="28"/>
          <w:szCs w:val="28"/>
        </w:rPr>
        <w:t>-dessus. Les points D et D’ représentent le nez des personnages, les points B et B’ une épaule et les points A et A’ le bas de la manche.</w:t>
      </w:r>
    </w:p>
    <w:p w14:paraId="0434F536" w14:textId="77777777" w:rsidR="007B7505" w:rsidRPr="001C0DAC" w:rsidRDefault="007B7505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7EAFD0E3" w14:textId="11B0C816" w:rsidR="007B7505" w:rsidRPr="001C0DAC" w:rsidRDefault="00623655" w:rsidP="001C0DAC">
      <w:pPr>
        <w:pStyle w:val="Paragraphecour"/>
        <w:tabs>
          <w:tab w:val="left" w:pos="3402"/>
        </w:tabs>
        <w:rPr>
          <w:sz w:val="28"/>
          <w:szCs w:val="28"/>
        </w:rPr>
      </w:pPr>
      <w:r>
        <w:rPr>
          <w:noProof/>
          <w:sz w:val="28"/>
          <w:szCs w:val="28"/>
          <w:lang w:eastAsia="fr-FR" w:bidi="ar-SA"/>
        </w:rPr>
        <w:drawing>
          <wp:anchor distT="0" distB="0" distL="114300" distR="114300" simplePos="0" relativeHeight="251663360" behindDoc="0" locked="0" layoutInCell="1" allowOverlap="1" wp14:anchorId="236F13ED" wp14:editId="01C0E392">
            <wp:simplePos x="0" y="0"/>
            <wp:positionH relativeFrom="column">
              <wp:posOffset>285115</wp:posOffset>
            </wp:positionH>
            <wp:positionV relativeFrom="paragraph">
              <wp:posOffset>156845</wp:posOffset>
            </wp:positionV>
            <wp:extent cx="1976755" cy="4010025"/>
            <wp:effectExtent l="0" t="0" r="444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53000" contrast="7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7505" w:rsidRPr="001C0DAC">
        <w:rPr>
          <w:sz w:val="28"/>
          <w:szCs w:val="28"/>
        </w:rPr>
        <w:t>3) Construire le point O milieu du segment [AA’]</w:t>
      </w:r>
    </w:p>
    <w:p w14:paraId="39ED7E1D" w14:textId="77777777" w:rsidR="007B7505" w:rsidRPr="001C0DAC" w:rsidRDefault="007B7505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670BFCDE" w14:textId="77777777" w:rsidR="007B7505" w:rsidRPr="001C0DAC" w:rsidRDefault="007B7505" w:rsidP="001C0DAC">
      <w:pPr>
        <w:pStyle w:val="Paragraphecour"/>
        <w:tabs>
          <w:tab w:val="left" w:pos="3402"/>
        </w:tabs>
        <w:rPr>
          <w:sz w:val="28"/>
          <w:szCs w:val="28"/>
        </w:rPr>
      </w:pPr>
      <w:r w:rsidRPr="001C0DAC">
        <w:rPr>
          <w:sz w:val="28"/>
          <w:szCs w:val="28"/>
        </w:rPr>
        <w:t>4) Construire les milieux des segments [BB’] et [DD’], Que constate-t-on ?</w:t>
      </w:r>
    </w:p>
    <w:p w14:paraId="51F0C4C9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1CBA41B1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3076E1A4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5BBB2F36" w14:textId="77777777" w:rsidR="007B7505" w:rsidRPr="001C0DAC" w:rsidRDefault="007B7505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370F1444" w14:textId="73E6CEC6" w:rsidR="007B7505" w:rsidRPr="001C0DAC" w:rsidRDefault="007B7505" w:rsidP="001C0DAC">
      <w:pPr>
        <w:pStyle w:val="Paragraphecour"/>
        <w:tabs>
          <w:tab w:val="left" w:pos="3402"/>
        </w:tabs>
        <w:rPr>
          <w:sz w:val="28"/>
          <w:szCs w:val="28"/>
        </w:rPr>
      </w:pPr>
      <w:r w:rsidRPr="001C0DAC">
        <w:rPr>
          <w:sz w:val="28"/>
          <w:szCs w:val="28"/>
        </w:rPr>
        <w:t xml:space="preserve">5) Pointe ton compas sur le point O et fait tourner la </w:t>
      </w:r>
      <w:r w:rsidR="009C70FE" w:rsidRPr="001C0DAC">
        <w:rPr>
          <w:sz w:val="28"/>
          <w:szCs w:val="28"/>
        </w:rPr>
        <w:t xml:space="preserve">feuille d’un demi-tour, que se </w:t>
      </w:r>
      <w:r w:rsidR="00623655" w:rsidRPr="001C0DAC">
        <w:rPr>
          <w:sz w:val="28"/>
          <w:szCs w:val="28"/>
        </w:rPr>
        <w:t>passe-t-il</w:t>
      </w:r>
      <w:r w:rsidR="009C70FE" w:rsidRPr="001C0DAC">
        <w:rPr>
          <w:sz w:val="28"/>
          <w:szCs w:val="28"/>
        </w:rPr>
        <w:t> ?</w:t>
      </w:r>
    </w:p>
    <w:p w14:paraId="588952E3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273DB4AB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0548D4AC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56138813" w14:textId="77777777" w:rsidR="009C70FE" w:rsidRPr="001C0DAC" w:rsidRDefault="009C70FE" w:rsidP="001C0DAC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46582694" w14:textId="77777777" w:rsidR="000B557D" w:rsidRDefault="000B557D" w:rsidP="001C0DAC">
      <w:pPr>
        <w:pStyle w:val="Paragraphecour"/>
        <w:tabs>
          <w:tab w:val="left" w:pos="3402"/>
        </w:tabs>
        <w:jc w:val="center"/>
        <w:rPr>
          <w:sz w:val="28"/>
          <w:szCs w:val="28"/>
        </w:rPr>
      </w:pPr>
    </w:p>
    <w:p w14:paraId="1F09821E" w14:textId="77777777" w:rsidR="0087589C" w:rsidRDefault="0087589C" w:rsidP="00623655">
      <w:pPr>
        <w:pStyle w:val="Paragraphecour"/>
        <w:tabs>
          <w:tab w:val="left" w:pos="3402"/>
        </w:tabs>
        <w:rPr>
          <w:sz w:val="28"/>
          <w:szCs w:val="28"/>
        </w:rPr>
      </w:pPr>
    </w:p>
    <w:p w14:paraId="2E4A96D6" w14:textId="5CDA33BD" w:rsidR="00623655" w:rsidRDefault="00623655" w:rsidP="00623655">
      <w:pPr>
        <w:pStyle w:val="Paragraphecour"/>
        <w:rPr>
          <w:sz w:val="28"/>
          <w:szCs w:val="28"/>
          <w:u w:val="single"/>
        </w:rPr>
      </w:pPr>
      <w:r w:rsidRPr="00D957A7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800" behindDoc="0" locked="0" layoutInCell="1" allowOverlap="1" wp14:anchorId="25F6777A" wp14:editId="29B1A24C">
            <wp:simplePos x="0" y="0"/>
            <wp:positionH relativeFrom="column">
              <wp:posOffset>3627755</wp:posOffset>
            </wp:positionH>
            <wp:positionV relativeFrom="paragraph">
              <wp:posOffset>0</wp:posOffset>
            </wp:positionV>
            <wp:extent cx="3030220" cy="3133725"/>
            <wp:effectExtent l="0" t="0" r="0" b="952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u w:val="single"/>
        </w:rPr>
        <w:t xml:space="preserve">Partie 2 : </w:t>
      </w:r>
      <w:r w:rsidRPr="00623655">
        <w:rPr>
          <w:sz w:val="28"/>
          <w:szCs w:val="28"/>
          <w:u w:val="single"/>
        </w:rPr>
        <w:t>Vocabulaire</w:t>
      </w:r>
    </w:p>
    <w:p w14:paraId="41AEAAC0" w14:textId="25D4D1D5" w:rsidR="00623655" w:rsidRDefault="00623655" w:rsidP="00623655">
      <w:pPr>
        <w:pStyle w:val="Paragraphecour"/>
        <w:rPr>
          <w:sz w:val="28"/>
          <w:szCs w:val="28"/>
          <w:u w:val="single"/>
        </w:rPr>
      </w:pPr>
    </w:p>
    <w:p w14:paraId="4AD18A1F" w14:textId="493F977F" w:rsidR="009C70FE" w:rsidRDefault="00935228" w:rsidP="00623655">
      <w:pPr>
        <w:pStyle w:val="Paragraphecour"/>
        <w:numPr>
          <w:ilvl w:val="0"/>
          <w:numId w:val="15"/>
        </w:numPr>
        <w:tabs>
          <w:tab w:val="left" w:pos="284"/>
        </w:tabs>
        <w:rPr>
          <w:sz w:val="28"/>
          <w:szCs w:val="28"/>
        </w:rPr>
      </w:pPr>
      <w:r w:rsidRPr="000B557D">
        <w:rPr>
          <w:sz w:val="28"/>
          <w:szCs w:val="28"/>
        </w:rPr>
        <w:t xml:space="preserve">Que </w:t>
      </w:r>
      <w:r w:rsidR="000B557D" w:rsidRPr="000B557D">
        <w:rPr>
          <w:sz w:val="28"/>
          <w:szCs w:val="28"/>
        </w:rPr>
        <w:t>représente</w:t>
      </w:r>
      <w:r w:rsidRPr="000B557D">
        <w:rPr>
          <w:sz w:val="28"/>
          <w:szCs w:val="28"/>
        </w:rPr>
        <w:t xml:space="preserve"> le point O pour les segments [AA’] et [BB’]</w:t>
      </w:r>
      <w:r w:rsidR="000B557D" w:rsidRPr="000B557D">
        <w:rPr>
          <w:sz w:val="28"/>
          <w:szCs w:val="28"/>
        </w:rPr>
        <w:t> ?</w:t>
      </w:r>
    </w:p>
    <w:p w14:paraId="63AC9D34" w14:textId="77777777" w:rsidR="00380237" w:rsidRDefault="00380237" w:rsidP="00380237">
      <w:pPr>
        <w:pStyle w:val="Paragraphecour"/>
        <w:tabs>
          <w:tab w:val="left" w:pos="284"/>
        </w:tabs>
        <w:ind w:left="720"/>
        <w:rPr>
          <w:sz w:val="28"/>
          <w:szCs w:val="28"/>
        </w:rPr>
      </w:pPr>
    </w:p>
    <w:p w14:paraId="7017BAD7" w14:textId="4EFD3FCF" w:rsidR="00935B24" w:rsidRDefault="00935B24" w:rsidP="00380237">
      <w:pPr>
        <w:pStyle w:val="Paragraphecour"/>
        <w:tabs>
          <w:tab w:val="left" w:pos="284"/>
        </w:tabs>
        <w:ind w:left="720"/>
        <w:rPr>
          <w:sz w:val="28"/>
          <w:szCs w:val="28"/>
        </w:rPr>
      </w:pPr>
    </w:p>
    <w:p w14:paraId="7B5666A3" w14:textId="77777777" w:rsidR="00380237" w:rsidRPr="000B557D" w:rsidRDefault="00380237" w:rsidP="00380237">
      <w:pPr>
        <w:pStyle w:val="Paragraphecour"/>
        <w:tabs>
          <w:tab w:val="left" w:pos="284"/>
        </w:tabs>
        <w:ind w:left="720"/>
        <w:rPr>
          <w:sz w:val="28"/>
          <w:szCs w:val="28"/>
        </w:rPr>
      </w:pPr>
    </w:p>
    <w:p w14:paraId="6087F945" w14:textId="77777777" w:rsidR="00623655" w:rsidRDefault="00623655" w:rsidP="00623655">
      <w:pPr>
        <w:pStyle w:val="Paragraphecour"/>
        <w:numPr>
          <w:ilvl w:val="0"/>
          <w:numId w:val="15"/>
        </w:numPr>
        <w:tabs>
          <w:tab w:val="left" w:pos="0"/>
        </w:tabs>
        <w:rPr>
          <w:sz w:val="28"/>
          <w:szCs w:val="28"/>
        </w:rPr>
      </w:pPr>
    </w:p>
    <w:p w14:paraId="614612D8" w14:textId="77777777" w:rsidR="00623655" w:rsidRDefault="00623655" w:rsidP="00623655">
      <w:pPr>
        <w:pStyle w:val="Paragraphecour"/>
        <w:numPr>
          <w:ilvl w:val="1"/>
          <w:numId w:val="15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Dé</w:t>
      </w:r>
      <w:r w:rsidR="000B557D" w:rsidRPr="00623655">
        <w:rPr>
          <w:sz w:val="28"/>
          <w:szCs w:val="28"/>
        </w:rPr>
        <w:t>calquer la droite d, les point A et B ainsi que le point O sur une feuille de papier calque.</w:t>
      </w:r>
    </w:p>
    <w:p w14:paraId="17BC8D47" w14:textId="77777777" w:rsidR="00623655" w:rsidRDefault="000B557D" w:rsidP="00623655">
      <w:pPr>
        <w:pStyle w:val="Paragraphecour"/>
        <w:numPr>
          <w:ilvl w:val="1"/>
          <w:numId w:val="15"/>
        </w:numPr>
        <w:tabs>
          <w:tab w:val="left" w:pos="0"/>
        </w:tabs>
        <w:rPr>
          <w:sz w:val="28"/>
          <w:szCs w:val="28"/>
        </w:rPr>
      </w:pPr>
      <w:r w:rsidRPr="00623655">
        <w:rPr>
          <w:sz w:val="28"/>
          <w:szCs w:val="28"/>
        </w:rPr>
        <w:t>Fixer la feuille de papier calque en la piquant avec la pointe du compas sur le point O.</w:t>
      </w:r>
    </w:p>
    <w:p w14:paraId="16C70411" w14:textId="77777777" w:rsidR="00623655" w:rsidRDefault="000B557D" w:rsidP="00623655">
      <w:pPr>
        <w:pStyle w:val="Paragraphecour"/>
        <w:tabs>
          <w:tab w:val="left" w:pos="0"/>
        </w:tabs>
        <w:ind w:left="1440"/>
        <w:rPr>
          <w:sz w:val="28"/>
          <w:szCs w:val="28"/>
        </w:rPr>
      </w:pPr>
      <w:r w:rsidRPr="00623655">
        <w:rPr>
          <w:sz w:val="28"/>
          <w:szCs w:val="28"/>
        </w:rPr>
        <w:t>Faire pivoter la feuille de papier calque d’un demi-tour autour du point O.</w:t>
      </w:r>
    </w:p>
    <w:p w14:paraId="4B4221E8" w14:textId="73015FD9" w:rsidR="000B557D" w:rsidRDefault="000B557D" w:rsidP="00623655">
      <w:pPr>
        <w:pStyle w:val="Paragraphecour"/>
        <w:tabs>
          <w:tab w:val="left" w:pos="0"/>
        </w:tabs>
        <w:ind w:left="1440"/>
        <w:rPr>
          <w:sz w:val="28"/>
          <w:szCs w:val="28"/>
        </w:rPr>
      </w:pPr>
      <w:r>
        <w:rPr>
          <w:sz w:val="28"/>
          <w:szCs w:val="28"/>
        </w:rPr>
        <w:t>Que remarque-t-on ?</w:t>
      </w:r>
    </w:p>
    <w:p w14:paraId="431B9B32" w14:textId="77777777" w:rsidR="00380237" w:rsidRDefault="00380237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</w:p>
    <w:p w14:paraId="151DA5CF" w14:textId="77777777" w:rsidR="00380237" w:rsidRDefault="00380237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</w:p>
    <w:p w14:paraId="2D6EA51B" w14:textId="77777777" w:rsidR="00935B24" w:rsidRDefault="00935B24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</w:p>
    <w:p w14:paraId="08C0CB69" w14:textId="77777777" w:rsidR="00380237" w:rsidRDefault="00380237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</w:p>
    <w:p w14:paraId="5A4D979C" w14:textId="77777777" w:rsidR="00380237" w:rsidRDefault="00380237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</w:p>
    <w:p w14:paraId="6DBE1E6D" w14:textId="77777777" w:rsidR="000B557D" w:rsidRDefault="000B557D" w:rsidP="00623655">
      <w:pPr>
        <w:pStyle w:val="Paragraphecour"/>
        <w:numPr>
          <w:ilvl w:val="0"/>
          <w:numId w:val="15"/>
        </w:num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Compléter les phrases suivantes :</w:t>
      </w:r>
    </w:p>
    <w:p w14:paraId="31A224E0" w14:textId="77777777" w:rsidR="000B557D" w:rsidRDefault="000B557D" w:rsidP="000B557D">
      <w:pPr>
        <w:pStyle w:val="Paragraphecour"/>
        <w:tabs>
          <w:tab w:val="left" w:pos="0"/>
        </w:tabs>
        <w:ind w:left="720"/>
        <w:rPr>
          <w:sz w:val="28"/>
          <w:szCs w:val="28"/>
        </w:rPr>
      </w:pPr>
      <w:r>
        <w:rPr>
          <w:sz w:val="28"/>
          <w:szCs w:val="28"/>
        </w:rPr>
        <w:t>On remarque que :</w:t>
      </w:r>
    </w:p>
    <w:p w14:paraId="346D60CB" w14:textId="77777777" w:rsidR="000B557D" w:rsidRDefault="000B557D" w:rsidP="00623655">
      <w:pPr>
        <w:pStyle w:val="Paragraphecour"/>
        <w:numPr>
          <w:ilvl w:val="0"/>
          <w:numId w:val="12"/>
        </w:numPr>
        <w:tabs>
          <w:tab w:val="left" w:pos="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Par le demi-tour autour du point O, le point A se superpose avec le point ……</w:t>
      </w:r>
    </w:p>
    <w:p w14:paraId="63272728" w14:textId="77777777" w:rsidR="000B557D" w:rsidRDefault="000B557D" w:rsidP="00623655">
      <w:pPr>
        <w:pStyle w:val="Paragraphecour"/>
        <w:numPr>
          <w:ilvl w:val="0"/>
          <w:numId w:val="12"/>
        </w:numPr>
        <w:tabs>
          <w:tab w:val="left" w:pos="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Par le demi-tour autour du point O, le point B se superpose avec le point …… et le segment [AB] se superpose avec le segment …….</w:t>
      </w:r>
    </w:p>
    <w:p w14:paraId="70161A72" w14:textId="62F3452C" w:rsidR="000B557D" w:rsidRDefault="000B557D" w:rsidP="00623655">
      <w:pPr>
        <w:pStyle w:val="Paragraphecour"/>
        <w:numPr>
          <w:ilvl w:val="0"/>
          <w:numId w:val="12"/>
        </w:numPr>
        <w:tabs>
          <w:tab w:val="left" w:pos="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La longueur du segment [A’B</w:t>
      </w:r>
      <w:r w:rsidR="00CD51DF">
        <w:rPr>
          <w:sz w:val="28"/>
          <w:szCs w:val="28"/>
        </w:rPr>
        <w:t>’</w:t>
      </w:r>
      <w:r>
        <w:rPr>
          <w:sz w:val="28"/>
          <w:szCs w:val="28"/>
        </w:rPr>
        <w:t>] est égale à la longueur du segment ……</w:t>
      </w:r>
    </w:p>
    <w:p w14:paraId="1B017D5B" w14:textId="77777777" w:rsidR="000B557D" w:rsidRDefault="000B557D" w:rsidP="00623655">
      <w:pPr>
        <w:pStyle w:val="Paragraphecour"/>
        <w:numPr>
          <w:ilvl w:val="0"/>
          <w:numId w:val="12"/>
        </w:numPr>
        <w:tabs>
          <w:tab w:val="left" w:pos="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La droite (AB) se superpose avec la droite ……</w:t>
      </w:r>
    </w:p>
    <w:p w14:paraId="2332BBF1" w14:textId="77777777" w:rsidR="000B557D" w:rsidRDefault="000B557D" w:rsidP="00623655">
      <w:pPr>
        <w:pStyle w:val="Paragraphecour"/>
        <w:numPr>
          <w:ilvl w:val="0"/>
          <w:numId w:val="12"/>
        </w:numPr>
        <w:tabs>
          <w:tab w:val="left" w:pos="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Les droites (A’B’) et (AB)  sont ………………………………</w:t>
      </w:r>
    </w:p>
    <w:p w14:paraId="6C60C2A6" w14:textId="77777777" w:rsidR="000B557D" w:rsidRDefault="000B557D" w:rsidP="000B557D">
      <w:pPr>
        <w:pStyle w:val="Paragraphecour"/>
        <w:tabs>
          <w:tab w:val="left" w:pos="0"/>
        </w:tabs>
        <w:ind w:left="1080"/>
        <w:rPr>
          <w:sz w:val="28"/>
          <w:szCs w:val="28"/>
        </w:rPr>
      </w:pPr>
    </w:p>
    <w:p w14:paraId="64E8F5D4" w14:textId="61AC2A31" w:rsidR="00623655" w:rsidRDefault="00623655" w:rsidP="000B557D">
      <w:pPr>
        <w:pStyle w:val="Paragraphecour"/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On dit que le segment A’ est </w:t>
      </w:r>
      <w:r w:rsidRPr="00CF6D80">
        <w:rPr>
          <w:b/>
          <w:sz w:val="28"/>
          <w:szCs w:val="28"/>
        </w:rPr>
        <w:t>le symétrique</w:t>
      </w:r>
      <w:r>
        <w:rPr>
          <w:sz w:val="28"/>
          <w:szCs w:val="28"/>
        </w:rPr>
        <w:t xml:space="preserve"> de A par </w:t>
      </w:r>
      <w:r w:rsidRPr="00CF6D80">
        <w:rPr>
          <w:b/>
          <w:sz w:val="28"/>
          <w:szCs w:val="28"/>
        </w:rPr>
        <w:t>rapport au point O</w:t>
      </w:r>
      <w:r>
        <w:rPr>
          <w:sz w:val="28"/>
          <w:szCs w:val="28"/>
        </w:rPr>
        <w:t>.</w:t>
      </w:r>
    </w:p>
    <w:p w14:paraId="571839B0" w14:textId="5C668AD5" w:rsidR="000B557D" w:rsidRDefault="00CF6D80" w:rsidP="000B557D">
      <w:pPr>
        <w:pStyle w:val="Paragraphecour"/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On dit que le segment [A’B’] est </w:t>
      </w:r>
      <w:r w:rsidRPr="00CF6D80">
        <w:rPr>
          <w:b/>
          <w:sz w:val="28"/>
          <w:szCs w:val="28"/>
        </w:rPr>
        <w:t>le symétrique</w:t>
      </w:r>
      <w:r>
        <w:rPr>
          <w:sz w:val="28"/>
          <w:szCs w:val="28"/>
        </w:rPr>
        <w:t xml:space="preserve"> du segment [AB] par </w:t>
      </w:r>
      <w:r w:rsidRPr="00CF6D80">
        <w:rPr>
          <w:b/>
          <w:sz w:val="28"/>
          <w:szCs w:val="28"/>
        </w:rPr>
        <w:t>rapport au point O</w:t>
      </w:r>
      <w:r>
        <w:rPr>
          <w:sz w:val="28"/>
          <w:szCs w:val="28"/>
        </w:rPr>
        <w:t>.</w:t>
      </w:r>
    </w:p>
    <w:p w14:paraId="5769F79E" w14:textId="77777777" w:rsidR="000B557D" w:rsidRDefault="00CF6D80" w:rsidP="00CF6D80">
      <w:pPr>
        <w:pStyle w:val="Paragraphecour"/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On dit que la droite (A’B’) est </w:t>
      </w:r>
      <w:r>
        <w:rPr>
          <w:b/>
          <w:sz w:val="28"/>
          <w:szCs w:val="28"/>
        </w:rPr>
        <w:t>la</w:t>
      </w:r>
      <w:r w:rsidRPr="00CF6D80">
        <w:rPr>
          <w:b/>
          <w:sz w:val="28"/>
          <w:szCs w:val="28"/>
        </w:rPr>
        <w:t xml:space="preserve"> symétrique</w:t>
      </w:r>
      <w:r>
        <w:rPr>
          <w:sz w:val="28"/>
          <w:szCs w:val="28"/>
        </w:rPr>
        <w:t xml:space="preserve"> de la droite (AB) par </w:t>
      </w:r>
      <w:r w:rsidRPr="00CF6D80">
        <w:rPr>
          <w:b/>
          <w:sz w:val="28"/>
          <w:szCs w:val="28"/>
        </w:rPr>
        <w:t>rapport au point O</w:t>
      </w:r>
      <w:r>
        <w:rPr>
          <w:sz w:val="28"/>
          <w:szCs w:val="28"/>
        </w:rPr>
        <w:t>.</w:t>
      </w:r>
    </w:p>
    <w:p w14:paraId="174D4AB5" w14:textId="77777777" w:rsidR="000B557D" w:rsidRDefault="000B557D" w:rsidP="00380237">
      <w:pPr>
        <w:pStyle w:val="Paragraphecour"/>
        <w:tabs>
          <w:tab w:val="left" w:pos="0"/>
        </w:tabs>
        <w:rPr>
          <w:sz w:val="28"/>
          <w:szCs w:val="28"/>
        </w:rPr>
      </w:pPr>
    </w:p>
    <w:sectPr w:rsidR="000B557D" w:rsidSect="006236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47FE" w14:textId="77777777" w:rsidR="00FA04A3" w:rsidRDefault="00FA04A3" w:rsidP="00623655">
      <w:pPr>
        <w:spacing w:after="0" w:line="240" w:lineRule="auto"/>
      </w:pPr>
      <w:r>
        <w:separator/>
      </w:r>
    </w:p>
  </w:endnote>
  <w:endnote w:type="continuationSeparator" w:id="0">
    <w:p w14:paraId="3D492A52" w14:textId="77777777" w:rsidR="00FA04A3" w:rsidRDefault="00FA04A3" w:rsidP="00623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FBCF" w14:textId="77777777" w:rsidR="00FA04A3" w:rsidRDefault="00FA04A3" w:rsidP="00623655">
      <w:pPr>
        <w:spacing w:after="0" w:line="240" w:lineRule="auto"/>
      </w:pPr>
      <w:r>
        <w:separator/>
      </w:r>
    </w:p>
  </w:footnote>
  <w:footnote w:type="continuationSeparator" w:id="0">
    <w:p w14:paraId="1F7D1662" w14:textId="77777777" w:rsidR="00FA04A3" w:rsidRDefault="00FA04A3" w:rsidP="00623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B6E"/>
    <w:multiLevelType w:val="hybridMultilevel"/>
    <w:tmpl w:val="671071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701F2"/>
    <w:multiLevelType w:val="hybridMultilevel"/>
    <w:tmpl w:val="17BCEAE4"/>
    <w:lvl w:ilvl="0" w:tplc="3B022DFA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3" w:hanging="360"/>
      </w:pPr>
    </w:lvl>
    <w:lvl w:ilvl="2" w:tplc="040C001B" w:tentative="1">
      <w:start w:val="1"/>
      <w:numFmt w:val="lowerRoman"/>
      <w:lvlText w:val="%3."/>
      <w:lvlJc w:val="right"/>
      <w:pPr>
        <w:ind w:left="2293" w:hanging="180"/>
      </w:pPr>
    </w:lvl>
    <w:lvl w:ilvl="3" w:tplc="040C000F" w:tentative="1">
      <w:start w:val="1"/>
      <w:numFmt w:val="decimal"/>
      <w:lvlText w:val="%4."/>
      <w:lvlJc w:val="left"/>
      <w:pPr>
        <w:ind w:left="3013" w:hanging="360"/>
      </w:pPr>
    </w:lvl>
    <w:lvl w:ilvl="4" w:tplc="040C0019" w:tentative="1">
      <w:start w:val="1"/>
      <w:numFmt w:val="lowerLetter"/>
      <w:lvlText w:val="%5."/>
      <w:lvlJc w:val="left"/>
      <w:pPr>
        <w:ind w:left="3733" w:hanging="360"/>
      </w:pPr>
    </w:lvl>
    <w:lvl w:ilvl="5" w:tplc="040C001B" w:tentative="1">
      <w:start w:val="1"/>
      <w:numFmt w:val="lowerRoman"/>
      <w:lvlText w:val="%6."/>
      <w:lvlJc w:val="right"/>
      <w:pPr>
        <w:ind w:left="4453" w:hanging="180"/>
      </w:pPr>
    </w:lvl>
    <w:lvl w:ilvl="6" w:tplc="040C000F" w:tentative="1">
      <w:start w:val="1"/>
      <w:numFmt w:val="decimal"/>
      <w:lvlText w:val="%7."/>
      <w:lvlJc w:val="left"/>
      <w:pPr>
        <w:ind w:left="5173" w:hanging="360"/>
      </w:pPr>
    </w:lvl>
    <w:lvl w:ilvl="7" w:tplc="040C0019" w:tentative="1">
      <w:start w:val="1"/>
      <w:numFmt w:val="lowerLetter"/>
      <w:lvlText w:val="%8."/>
      <w:lvlJc w:val="left"/>
      <w:pPr>
        <w:ind w:left="5893" w:hanging="360"/>
      </w:pPr>
    </w:lvl>
    <w:lvl w:ilvl="8" w:tplc="040C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2" w15:restartNumberingAfterBreak="0">
    <w:nsid w:val="19503C6A"/>
    <w:multiLevelType w:val="hybridMultilevel"/>
    <w:tmpl w:val="AD808DEA"/>
    <w:lvl w:ilvl="0" w:tplc="040C0011">
      <w:start w:val="1"/>
      <w:numFmt w:val="decimal"/>
      <w:pStyle w:val="partiecour"/>
      <w:lvlText w:val="%1)"/>
      <w:lvlJc w:val="left"/>
      <w:pPr>
        <w:ind w:left="1065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2611D4B"/>
    <w:multiLevelType w:val="hybridMultilevel"/>
    <w:tmpl w:val="2162FA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D6259"/>
    <w:multiLevelType w:val="hybridMultilevel"/>
    <w:tmpl w:val="BE8C9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F0728"/>
    <w:multiLevelType w:val="hybridMultilevel"/>
    <w:tmpl w:val="BB1232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F1DCC"/>
    <w:multiLevelType w:val="hybridMultilevel"/>
    <w:tmpl w:val="92100E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E27C5"/>
    <w:multiLevelType w:val="hybridMultilevel"/>
    <w:tmpl w:val="8DE2957E"/>
    <w:lvl w:ilvl="0" w:tplc="CA2ED65E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500958"/>
    <w:multiLevelType w:val="hybridMultilevel"/>
    <w:tmpl w:val="6E5C190C"/>
    <w:lvl w:ilvl="0" w:tplc="3B022DFA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B6504"/>
    <w:multiLevelType w:val="hybridMultilevel"/>
    <w:tmpl w:val="EAD488D8"/>
    <w:lvl w:ilvl="0" w:tplc="588AF876">
      <w:start w:val="1"/>
      <w:numFmt w:val="upperRoman"/>
      <w:pStyle w:val="Soustitrecour"/>
      <w:lvlText w:val="%1-"/>
      <w:lvlJc w:val="left"/>
      <w:pPr>
        <w:ind w:left="108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233EB"/>
    <w:multiLevelType w:val="hybridMultilevel"/>
    <w:tmpl w:val="8C04F1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0340">
    <w:abstractNumId w:val="2"/>
  </w:num>
  <w:num w:numId="2" w16cid:durableId="900142782">
    <w:abstractNumId w:val="2"/>
  </w:num>
  <w:num w:numId="3" w16cid:durableId="500971143">
    <w:abstractNumId w:val="2"/>
  </w:num>
  <w:num w:numId="4" w16cid:durableId="743601300">
    <w:abstractNumId w:val="2"/>
  </w:num>
  <w:num w:numId="5" w16cid:durableId="598568330">
    <w:abstractNumId w:val="2"/>
  </w:num>
  <w:num w:numId="6" w16cid:durableId="21267315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3746430">
    <w:abstractNumId w:val="0"/>
  </w:num>
  <w:num w:numId="8" w16cid:durableId="604579375">
    <w:abstractNumId w:val="3"/>
  </w:num>
  <w:num w:numId="9" w16cid:durableId="420874794">
    <w:abstractNumId w:val="1"/>
  </w:num>
  <w:num w:numId="10" w16cid:durableId="1636833989">
    <w:abstractNumId w:val="4"/>
  </w:num>
  <w:num w:numId="11" w16cid:durableId="1024748104">
    <w:abstractNumId w:val="5"/>
  </w:num>
  <w:num w:numId="12" w16cid:durableId="945309322">
    <w:abstractNumId w:val="7"/>
  </w:num>
  <w:num w:numId="13" w16cid:durableId="921718326">
    <w:abstractNumId w:val="10"/>
  </w:num>
  <w:num w:numId="14" w16cid:durableId="1344090220">
    <w:abstractNumId w:val="8"/>
  </w:num>
  <w:num w:numId="15" w16cid:durableId="1841697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A1"/>
    <w:rsid w:val="00001785"/>
    <w:rsid w:val="0007040A"/>
    <w:rsid w:val="00093A7E"/>
    <w:rsid w:val="000B557D"/>
    <w:rsid w:val="000C2124"/>
    <w:rsid w:val="000F16DC"/>
    <w:rsid w:val="00167AA1"/>
    <w:rsid w:val="001C0DAC"/>
    <w:rsid w:val="001E52F2"/>
    <w:rsid w:val="002F7636"/>
    <w:rsid w:val="00380237"/>
    <w:rsid w:val="003D4FAE"/>
    <w:rsid w:val="004222DF"/>
    <w:rsid w:val="00446829"/>
    <w:rsid w:val="00447467"/>
    <w:rsid w:val="0045394E"/>
    <w:rsid w:val="004C674D"/>
    <w:rsid w:val="00562199"/>
    <w:rsid w:val="00573FBB"/>
    <w:rsid w:val="005F4C74"/>
    <w:rsid w:val="00623655"/>
    <w:rsid w:val="00650298"/>
    <w:rsid w:val="00666161"/>
    <w:rsid w:val="006B030B"/>
    <w:rsid w:val="007214F3"/>
    <w:rsid w:val="007730C3"/>
    <w:rsid w:val="007B7505"/>
    <w:rsid w:val="007D2E0D"/>
    <w:rsid w:val="00836C94"/>
    <w:rsid w:val="0087589C"/>
    <w:rsid w:val="00881D5D"/>
    <w:rsid w:val="00935228"/>
    <w:rsid w:val="00935B24"/>
    <w:rsid w:val="00962BE3"/>
    <w:rsid w:val="009C70FE"/>
    <w:rsid w:val="00A11203"/>
    <w:rsid w:val="00A13B62"/>
    <w:rsid w:val="00A3367D"/>
    <w:rsid w:val="00AD2D63"/>
    <w:rsid w:val="00AD76C8"/>
    <w:rsid w:val="00B559D8"/>
    <w:rsid w:val="00BF4E28"/>
    <w:rsid w:val="00BF7525"/>
    <w:rsid w:val="00C11BD3"/>
    <w:rsid w:val="00CA68B6"/>
    <w:rsid w:val="00CD51DF"/>
    <w:rsid w:val="00CF6D80"/>
    <w:rsid w:val="00EA03CA"/>
    <w:rsid w:val="00EB61C4"/>
    <w:rsid w:val="00F368AC"/>
    <w:rsid w:val="00FA04A3"/>
    <w:rsid w:val="00FB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6C19585"/>
  <w15:docId w15:val="{6376F1C4-00B5-4430-BBD0-3F981F37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6C8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rsid w:val="00AD2D63"/>
    <w:pPr>
      <w:ind w:left="720"/>
      <w:contextualSpacing/>
    </w:pPr>
    <w:rPr>
      <w:lang w:val="en-US"/>
    </w:rPr>
  </w:style>
  <w:style w:type="paragraph" w:customStyle="1" w:styleId="Titrecours">
    <w:name w:val="Titre cours"/>
    <w:basedOn w:val="Normal"/>
    <w:link w:val="TitrecoursCar"/>
    <w:qFormat/>
    <w:rsid w:val="00AD76C8"/>
    <w:pPr>
      <w:jc w:val="center"/>
    </w:pPr>
    <w:rPr>
      <w:b/>
      <w:outline/>
      <w:color w:val="FF0000"/>
      <w:sz w:val="36"/>
      <w:szCs w:val="20"/>
      <w:lang w:eastAsia="fr-FR"/>
      <w14:textOutline w14:w="9525" w14:cap="flat" w14:cmpd="sng" w14:algn="ctr">
        <w14:solidFill>
          <w14:srgbClr w14:val="FF0000"/>
        </w14:solidFill>
        <w14:prstDash w14:val="solid"/>
        <w14:round/>
      </w14:textOutline>
      <w14:textFill>
        <w14:noFill/>
      </w14:textFill>
    </w:rPr>
  </w:style>
  <w:style w:type="character" w:customStyle="1" w:styleId="TitrecoursCar">
    <w:name w:val="Titre cours Car"/>
    <w:basedOn w:val="Policepardfaut"/>
    <w:link w:val="Titrecours"/>
    <w:rsid w:val="00AD76C8"/>
    <w:rPr>
      <w:b/>
      <w:outline/>
      <w:color w:val="FF0000"/>
      <w:sz w:val="36"/>
      <w14:textOutline w14:w="9525" w14:cap="flat" w14:cmpd="sng" w14:algn="ctr">
        <w14:solidFill>
          <w14:srgbClr w14:val="FF0000"/>
        </w14:solidFill>
        <w14:prstDash w14:val="solid"/>
        <w14:round/>
      </w14:textOutline>
      <w14:textFill>
        <w14:noFill/>
      </w14:textFill>
    </w:rPr>
  </w:style>
  <w:style w:type="paragraph" w:customStyle="1" w:styleId="soustitrescours">
    <w:name w:val="sous titres cours"/>
    <w:basedOn w:val="Normal"/>
    <w:link w:val="soustitrescoursCar"/>
    <w:rsid w:val="00AD2D63"/>
    <w:rPr>
      <w:color w:val="FF0000"/>
      <w:sz w:val="32"/>
      <w:szCs w:val="32"/>
      <w:u w:val="double"/>
      <w:lang w:eastAsia="fr-FR"/>
    </w:rPr>
  </w:style>
  <w:style w:type="character" w:customStyle="1" w:styleId="soustitrescoursCar">
    <w:name w:val="sous titres cours Car"/>
    <w:basedOn w:val="Policepardfaut"/>
    <w:link w:val="soustitrescours"/>
    <w:rsid w:val="00AD2D63"/>
    <w:rPr>
      <w:color w:val="FF0000"/>
      <w:sz w:val="32"/>
      <w:szCs w:val="32"/>
      <w:u w:val="double"/>
    </w:rPr>
  </w:style>
  <w:style w:type="paragraph" w:customStyle="1" w:styleId="partiecour">
    <w:name w:val="partie cour"/>
    <w:basedOn w:val="soustitrescours"/>
    <w:link w:val="partiecourCar"/>
    <w:qFormat/>
    <w:rsid w:val="00AD76C8"/>
    <w:pPr>
      <w:numPr>
        <w:numId w:val="5"/>
      </w:numPr>
    </w:pPr>
    <w:rPr>
      <w:sz w:val="28"/>
      <w:szCs w:val="28"/>
      <w:u w:val="single"/>
    </w:rPr>
  </w:style>
  <w:style w:type="character" w:customStyle="1" w:styleId="partiecourCar">
    <w:name w:val="partie cour Car"/>
    <w:basedOn w:val="soustitrescoursCar"/>
    <w:link w:val="partiecour"/>
    <w:rsid w:val="00AD76C8"/>
    <w:rPr>
      <w:color w:val="FF0000"/>
      <w:sz w:val="28"/>
      <w:szCs w:val="28"/>
      <w:u w:val="single"/>
    </w:rPr>
  </w:style>
  <w:style w:type="paragraph" w:customStyle="1" w:styleId="paragraphecours">
    <w:name w:val="paragraphe cours"/>
    <w:basedOn w:val="soustitrescours"/>
    <w:link w:val="paragraphecoursCar"/>
    <w:rsid w:val="00AD2D63"/>
    <w:pPr>
      <w:spacing w:after="80" w:line="180" w:lineRule="auto"/>
    </w:pPr>
    <w:rPr>
      <w:color w:val="auto"/>
      <w:sz w:val="28"/>
      <w:szCs w:val="28"/>
      <w:u w:val="none"/>
    </w:rPr>
  </w:style>
  <w:style w:type="character" w:customStyle="1" w:styleId="paragraphecoursCar">
    <w:name w:val="paragraphe cours Car"/>
    <w:basedOn w:val="soustitrescoursCar"/>
    <w:link w:val="paragraphecours"/>
    <w:rsid w:val="00AD2D63"/>
    <w:rPr>
      <w:color w:val="FF0000"/>
      <w:sz w:val="28"/>
      <w:szCs w:val="28"/>
      <w:u w:val="double"/>
    </w:rPr>
  </w:style>
  <w:style w:type="paragraph" w:customStyle="1" w:styleId="Exercicescour">
    <w:name w:val="Exercices cour"/>
    <w:basedOn w:val="partiecour"/>
    <w:link w:val="ExercicescourCar"/>
    <w:qFormat/>
    <w:rsid w:val="00AD76C8"/>
    <w:pPr>
      <w:numPr>
        <w:numId w:val="0"/>
      </w:numPr>
      <w:spacing w:after="80" w:line="180" w:lineRule="auto"/>
      <w:jc w:val="center"/>
    </w:pPr>
    <w:rPr>
      <w:color w:val="00B050"/>
    </w:rPr>
  </w:style>
  <w:style w:type="character" w:customStyle="1" w:styleId="ExercicescourCar">
    <w:name w:val="Exercices cour Car"/>
    <w:basedOn w:val="partiecourCar"/>
    <w:link w:val="Exercicescour"/>
    <w:rsid w:val="00AD76C8"/>
    <w:rPr>
      <w:color w:val="00B050"/>
      <w:sz w:val="28"/>
      <w:szCs w:val="28"/>
      <w:u w:val="single"/>
    </w:rPr>
  </w:style>
  <w:style w:type="paragraph" w:customStyle="1" w:styleId="exemplescours">
    <w:name w:val="exemples cours"/>
    <w:basedOn w:val="partiecour"/>
    <w:link w:val="exemplescoursCar"/>
    <w:qFormat/>
    <w:rsid w:val="00AD76C8"/>
    <w:pPr>
      <w:numPr>
        <w:numId w:val="0"/>
      </w:numPr>
      <w:spacing w:after="80" w:line="180" w:lineRule="auto"/>
    </w:pPr>
    <w:rPr>
      <w:color w:val="7F7F7F"/>
      <w:sz w:val="22"/>
      <w:lang w:bidi="en-US"/>
    </w:rPr>
  </w:style>
  <w:style w:type="character" w:customStyle="1" w:styleId="exemplescoursCar">
    <w:name w:val="exemples cours Car"/>
    <w:basedOn w:val="partiecourCar"/>
    <w:link w:val="exemplescours"/>
    <w:rsid w:val="00AD76C8"/>
    <w:rPr>
      <w:color w:val="7F7F7F"/>
      <w:sz w:val="22"/>
      <w:szCs w:val="28"/>
      <w:u w:val="single"/>
      <w:lang w:bidi="en-US"/>
    </w:rPr>
  </w:style>
  <w:style w:type="paragraph" w:customStyle="1" w:styleId="Soustitrecour">
    <w:name w:val="Sous titre cour"/>
    <w:basedOn w:val="Normal"/>
    <w:link w:val="SoustitrecourCar"/>
    <w:qFormat/>
    <w:rsid w:val="00AD76C8"/>
    <w:pPr>
      <w:numPr>
        <w:numId w:val="6"/>
      </w:numPr>
    </w:pPr>
    <w:rPr>
      <w:color w:val="FF0000"/>
      <w:sz w:val="32"/>
      <w:szCs w:val="32"/>
      <w:u w:val="double"/>
    </w:rPr>
  </w:style>
  <w:style w:type="character" w:customStyle="1" w:styleId="SoustitrecourCar">
    <w:name w:val="Sous titre cour Car"/>
    <w:basedOn w:val="Policepardfaut"/>
    <w:link w:val="Soustitrecour"/>
    <w:locked/>
    <w:rsid w:val="00AD76C8"/>
    <w:rPr>
      <w:color w:val="FF0000"/>
      <w:sz w:val="32"/>
      <w:szCs w:val="32"/>
      <w:u w:val="double"/>
      <w:lang w:eastAsia="en-US"/>
    </w:rPr>
  </w:style>
  <w:style w:type="paragraph" w:customStyle="1" w:styleId="Paragraphecour">
    <w:name w:val="Paragraphe cour"/>
    <w:basedOn w:val="Normal"/>
    <w:link w:val="ParagraphecourCar"/>
    <w:qFormat/>
    <w:rsid w:val="00AD76C8"/>
    <w:pPr>
      <w:spacing w:after="0"/>
    </w:pPr>
    <w:rPr>
      <w:lang w:bidi="en-US"/>
    </w:rPr>
  </w:style>
  <w:style w:type="character" w:customStyle="1" w:styleId="ParagraphecourCar">
    <w:name w:val="Paragraphe cour Car"/>
    <w:basedOn w:val="Policepardfaut"/>
    <w:link w:val="Paragraphecour"/>
    <w:locked/>
    <w:rsid w:val="00AD76C8"/>
    <w:rPr>
      <w:sz w:val="22"/>
      <w:szCs w:val="22"/>
      <w:lang w:eastAsia="en-US"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3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3B62"/>
    <w:rPr>
      <w:rFonts w:ascii="Tahoma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23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365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623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365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ho\Desktop\Activit&#233;s%20%20d'introduction%20de%20la%20symetrie%20centrale.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E0ED61-F617-4DCD-B90E-6A3A12332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Activités  d'introduction de la symetrie centrale..dotx</Template>
  <TotalTime>0</TotalTime>
  <Pages>2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Iori</dc:creator>
  <cp:lastModifiedBy>Anthony Iori</cp:lastModifiedBy>
  <cp:revision>2</cp:revision>
  <cp:lastPrinted>2021-01-20T18:44:00Z</cp:lastPrinted>
  <dcterms:created xsi:type="dcterms:W3CDTF">2026-10-06T20:06:00Z</dcterms:created>
  <dcterms:modified xsi:type="dcterms:W3CDTF">2026-10-06T20:06:00Z</dcterms:modified>
</cp:coreProperties>
</file>